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9D811" w14:textId="77777777" w:rsidR="00A55B52" w:rsidRDefault="008E09A0" w:rsidP="00A55B52">
      <w:pPr>
        <w:pStyle w:val="1"/>
        <w:numPr>
          <w:ilvl w:val="0"/>
          <w:numId w:val="0"/>
        </w:numPr>
        <w:ind w:left="720"/>
      </w:pPr>
      <w:bookmarkStart w:id="0" w:name="_Toc59400612"/>
      <w:r>
        <w:t>ПРИЛОЖЕНИЕ А</w:t>
      </w:r>
      <w:bookmarkEnd w:id="0"/>
      <w:r w:rsidR="00A55B52">
        <w:t xml:space="preserve"> </w:t>
      </w:r>
    </w:p>
    <w:p w14:paraId="66A2B7B9" w14:textId="77777777" w:rsidR="008E09A0" w:rsidRDefault="008E09A0" w:rsidP="00A55B52">
      <w:pPr>
        <w:pStyle w:val="1"/>
        <w:numPr>
          <w:ilvl w:val="0"/>
          <w:numId w:val="0"/>
        </w:numPr>
        <w:ind w:left="720"/>
        <w:outlineLvl w:val="9"/>
      </w:pPr>
      <w:r>
        <w:t xml:space="preserve">Блок-схемы </w:t>
      </w:r>
    </w:p>
    <w:p w14:paraId="0B6F3337" w14:textId="77777777" w:rsidR="008E09A0" w:rsidRDefault="008E09A0" w:rsidP="008E09A0">
      <w:pPr>
        <w:pStyle w:val="a3"/>
        <w:keepNext/>
      </w:pPr>
      <w:r>
        <w:object w:dxaOrig="9196" w:dyaOrig="8460" w14:anchorId="5DCD57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59pt;height:423.75pt" o:ole="">
            <v:imagedata r:id="rId8" o:title=""/>
          </v:shape>
          <o:OLEObject Type="Embed" ProgID="Visio.Drawing.15" ShapeID="_x0000_i1037" DrawAspect="Content" ObjectID="_1736626315" r:id="rId9"/>
        </w:object>
      </w:r>
    </w:p>
    <w:p w14:paraId="440C73E3" w14:textId="77777777" w:rsidR="008E09A0" w:rsidRDefault="008E09A0" w:rsidP="008E09A0">
      <w:pPr>
        <w:pStyle w:val="a3"/>
      </w:pPr>
      <w:bookmarkStart w:id="1" w:name="_Ref56980413"/>
      <w:r>
        <w:t xml:space="preserve">Рисунок А. </w:t>
      </w:r>
      <w:fldSimple w:instr=" SEQ Рисунок_А. \* ARABIC ">
        <w:r w:rsidR="002C0C41">
          <w:rPr>
            <w:noProof/>
          </w:rPr>
          <w:t>1</w:t>
        </w:r>
      </w:fldSimple>
      <w:bookmarkEnd w:id="1"/>
      <w:r>
        <w:t>- 2.1- Изменение требований клиента</w:t>
      </w:r>
    </w:p>
    <w:bookmarkStart w:id="2" w:name="_Ref56980972"/>
    <w:p w14:paraId="2CC69A11" w14:textId="77777777" w:rsidR="008E09A0" w:rsidRDefault="008E09A0" w:rsidP="008E09A0">
      <w:pPr>
        <w:pStyle w:val="a3"/>
      </w:pPr>
      <w:r>
        <w:object w:dxaOrig="10636" w:dyaOrig="15105" w14:anchorId="2990E051">
          <v:shape id="_x0000_i1038" type="#_x0000_t75" style="width:481.5pt;height:684pt" o:ole="">
            <v:imagedata r:id="rId10" o:title=""/>
          </v:shape>
          <o:OLEObject Type="Embed" ProgID="Visio.Drawing.15" ShapeID="_x0000_i1038" DrawAspect="Content" ObjectID="_1736626316" r:id="rId11"/>
        </w:object>
      </w:r>
      <w:r>
        <w:t xml:space="preserve">Рисунок А. </w:t>
      </w:r>
      <w:fldSimple w:instr=" SEQ Рисунок_А. \* ARABIC ">
        <w:r w:rsidR="002C0C41">
          <w:rPr>
            <w:noProof/>
          </w:rPr>
          <w:t>2</w:t>
        </w:r>
      </w:fldSimple>
      <w:bookmarkEnd w:id="2"/>
      <w:r>
        <w:t>- 2.2.1- Создание нового варианта</w:t>
      </w:r>
    </w:p>
    <w:bookmarkStart w:id="3" w:name="_Ref56980983"/>
    <w:p w14:paraId="5A114668" w14:textId="77777777" w:rsidR="008E09A0" w:rsidRDefault="008E09A0" w:rsidP="008E09A0">
      <w:pPr>
        <w:pStyle w:val="a3"/>
      </w:pPr>
      <w:r>
        <w:object w:dxaOrig="10935" w:dyaOrig="15301" w14:anchorId="35FA5A6B">
          <v:shape id="_x0000_i1039" type="#_x0000_t75" style="width:481.5pt;height:674.25pt" o:ole="">
            <v:imagedata r:id="rId12" o:title=""/>
          </v:shape>
          <o:OLEObject Type="Embed" ProgID="Visio.Drawing.15" ShapeID="_x0000_i1039" DrawAspect="Content" ObjectID="_1736626317" r:id="rId13"/>
        </w:object>
      </w:r>
      <w:r>
        <w:t xml:space="preserve">Рисунок А. </w:t>
      </w:r>
      <w:fldSimple w:instr=" SEQ Рисунок_А. \* ARABIC ">
        <w:r w:rsidR="002C0C41">
          <w:rPr>
            <w:noProof/>
          </w:rPr>
          <w:t>3</w:t>
        </w:r>
      </w:fldSimple>
      <w:bookmarkEnd w:id="3"/>
      <w:r>
        <w:t>- 2.2.2- Изменение существующего варианта</w:t>
      </w:r>
    </w:p>
    <w:p w14:paraId="63C6E184" w14:textId="77777777" w:rsidR="007E132B" w:rsidRDefault="007E132B" w:rsidP="007E132B">
      <w:pPr>
        <w:pStyle w:val="a3"/>
        <w:keepNext/>
      </w:pPr>
      <w:r>
        <w:object w:dxaOrig="9151" w:dyaOrig="15600" w14:anchorId="606B904A">
          <v:shape id="_x0000_i1040" type="#_x0000_t75" style="width:400.5pt;height:685.5pt" o:ole="">
            <v:imagedata r:id="rId14" o:title=""/>
          </v:shape>
          <o:OLEObject Type="Embed" ProgID="Visio.Drawing.15" ShapeID="_x0000_i1040" DrawAspect="Content" ObjectID="_1736626318" r:id="rId15"/>
        </w:object>
      </w:r>
    </w:p>
    <w:p w14:paraId="5FC667B5" w14:textId="77777777" w:rsidR="008E09A0" w:rsidRDefault="007E132B" w:rsidP="007E132B">
      <w:pPr>
        <w:pStyle w:val="a3"/>
      </w:pPr>
      <w:bookmarkStart w:id="4" w:name="_Ref56981224"/>
      <w:r>
        <w:t xml:space="preserve">Рисунок А. </w:t>
      </w:r>
      <w:fldSimple w:instr=" SEQ Рисунок_А. \* ARABIC ">
        <w:r w:rsidR="002C0C41">
          <w:rPr>
            <w:noProof/>
          </w:rPr>
          <w:t>4</w:t>
        </w:r>
      </w:fldSimple>
      <w:bookmarkEnd w:id="4"/>
      <w:r>
        <w:t>- 2.4- Показ сравнения вариантов. Часть 1</w:t>
      </w:r>
    </w:p>
    <w:p w14:paraId="59857407" w14:textId="77777777" w:rsidR="007E132B" w:rsidRDefault="007E132B" w:rsidP="007E132B">
      <w:pPr>
        <w:pStyle w:val="a3"/>
      </w:pPr>
      <w:r>
        <w:object w:dxaOrig="4996" w:dyaOrig="14386" w14:anchorId="198B436C">
          <v:shape id="_x0000_i1041" type="#_x0000_t75" style="width:239.25pt;height:686.25pt" o:ole="">
            <v:imagedata r:id="rId16" o:title=""/>
          </v:shape>
          <o:OLEObject Type="Embed" ProgID="Visio.Drawing.15" ShapeID="_x0000_i1041" DrawAspect="Content" ObjectID="_1736626319" r:id="rId17"/>
        </w:object>
      </w:r>
    </w:p>
    <w:p w14:paraId="6FC1123F" w14:textId="77777777" w:rsidR="007E132B" w:rsidRDefault="007E132B" w:rsidP="007E132B">
      <w:pPr>
        <w:pStyle w:val="a3"/>
      </w:pPr>
      <w:bookmarkStart w:id="5" w:name="_Ref56981233"/>
      <w:r>
        <w:t xml:space="preserve">Рисунок А. </w:t>
      </w:r>
      <w:fldSimple w:instr=" SEQ Рисунок_А. \* ARABIC ">
        <w:r w:rsidR="002C0C41">
          <w:rPr>
            <w:noProof/>
          </w:rPr>
          <w:t>5</w:t>
        </w:r>
      </w:fldSimple>
      <w:bookmarkEnd w:id="5"/>
      <w:r>
        <w:t xml:space="preserve">- 2.4- </w:t>
      </w:r>
      <w:r w:rsidRPr="007E132B">
        <w:t>Показ</w:t>
      </w:r>
      <w:r>
        <w:t xml:space="preserve"> сравнения вариантов, Часть 2</w:t>
      </w:r>
    </w:p>
    <w:p w14:paraId="5CE5F5B1" w14:textId="77777777" w:rsidR="007E132B" w:rsidRDefault="007E132B" w:rsidP="007E132B">
      <w:pPr>
        <w:pStyle w:val="a3"/>
      </w:pPr>
      <w:r>
        <w:object w:dxaOrig="5236" w:dyaOrig="12991" w14:anchorId="0EA6463A">
          <v:shape id="_x0000_i1042" type="#_x0000_t75" style="width:261pt;height:649.5pt" o:ole="">
            <v:imagedata r:id="rId18" o:title=""/>
          </v:shape>
          <o:OLEObject Type="Embed" ProgID="Visio.Drawing.15" ShapeID="_x0000_i1042" DrawAspect="Content" ObjectID="_1736626320" r:id="rId19"/>
        </w:object>
      </w:r>
    </w:p>
    <w:p w14:paraId="7D0F7C69" w14:textId="77777777" w:rsidR="007E132B" w:rsidRDefault="007E132B" w:rsidP="007E132B">
      <w:pPr>
        <w:pStyle w:val="a3"/>
      </w:pPr>
      <w:bookmarkStart w:id="6" w:name="_Ref56981241"/>
      <w:r>
        <w:t xml:space="preserve">Рисунок А. </w:t>
      </w:r>
      <w:fldSimple w:instr=" SEQ Рисунок_А. \* ARABIC ">
        <w:r w:rsidR="002C0C41">
          <w:rPr>
            <w:noProof/>
          </w:rPr>
          <w:t>6</w:t>
        </w:r>
      </w:fldSimple>
      <w:bookmarkEnd w:id="6"/>
      <w:r>
        <w:t>- 2.4- Показ сравнения вариантов, Часть 3</w:t>
      </w:r>
    </w:p>
    <w:p w14:paraId="5624C4AD" w14:textId="77777777" w:rsidR="007E132B" w:rsidRDefault="007E132B" w:rsidP="007E132B">
      <w:pPr>
        <w:pStyle w:val="a3"/>
      </w:pPr>
      <w:r>
        <w:object w:dxaOrig="5745" w:dyaOrig="15541" w14:anchorId="1BE0D732">
          <v:shape id="_x0000_i1043" type="#_x0000_t75" style="width:252pt;height:684pt" o:ole="">
            <v:imagedata r:id="rId20" o:title=""/>
          </v:shape>
          <o:OLEObject Type="Embed" ProgID="Visio.Drawing.15" ShapeID="_x0000_i1043" DrawAspect="Content" ObjectID="_1736626321" r:id="rId21"/>
        </w:object>
      </w:r>
    </w:p>
    <w:p w14:paraId="5B99F67D" w14:textId="77777777" w:rsidR="007E132B" w:rsidRDefault="007E132B" w:rsidP="007E132B">
      <w:pPr>
        <w:pStyle w:val="a3"/>
      </w:pPr>
      <w:bookmarkStart w:id="7" w:name="_Ref56981248"/>
      <w:r>
        <w:t xml:space="preserve">Рисунок А. </w:t>
      </w:r>
      <w:fldSimple w:instr=" SEQ Рисунок_А. \* ARABIC ">
        <w:r w:rsidR="002C0C41">
          <w:rPr>
            <w:noProof/>
          </w:rPr>
          <w:t>7</w:t>
        </w:r>
      </w:fldSimple>
      <w:bookmarkEnd w:id="7"/>
      <w:r>
        <w:t>- 2.4-Показ сравнения вариантов, Часть 4</w:t>
      </w:r>
    </w:p>
    <w:p w14:paraId="3C920ADA" w14:textId="77777777" w:rsidR="002C0C41" w:rsidRDefault="002C0C41" w:rsidP="002C0C41">
      <w:pPr>
        <w:pStyle w:val="a3"/>
      </w:pPr>
      <w:r>
        <w:object w:dxaOrig="6015" w:dyaOrig="7275" w14:anchorId="1BAC4E84">
          <v:shape id="_x0000_i1044" type="#_x0000_t75" style="width:301.5pt;height:363.75pt" o:ole="">
            <v:imagedata r:id="rId22" o:title=""/>
          </v:shape>
          <o:OLEObject Type="Embed" ProgID="Visio.Drawing.15" ShapeID="_x0000_i1044" DrawAspect="Content" ObjectID="_1736626322" r:id="rId23"/>
        </w:object>
      </w:r>
    </w:p>
    <w:p w14:paraId="49B7272F" w14:textId="77777777" w:rsidR="002B4225" w:rsidRDefault="002C0C41" w:rsidP="002C0C41">
      <w:pPr>
        <w:pStyle w:val="a3"/>
      </w:pPr>
      <w:bookmarkStart w:id="8" w:name="_Ref56981422"/>
      <w:r>
        <w:t xml:space="preserve">Рисунок А. </w:t>
      </w:r>
      <w:fldSimple w:instr=" SEQ Рисунок_А. \* ARABIC ">
        <w:r>
          <w:rPr>
            <w:noProof/>
          </w:rPr>
          <w:t>8</w:t>
        </w:r>
      </w:fldSimple>
      <w:bookmarkEnd w:id="8"/>
      <w:r>
        <w:t>- 2.6- Удалить заказ</w:t>
      </w:r>
    </w:p>
    <w:p w14:paraId="126715B0" w14:textId="77777777" w:rsidR="00D73AD2" w:rsidRDefault="002B4225" w:rsidP="00D73AD2">
      <w:pPr>
        <w:pStyle w:val="1"/>
        <w:numPr>
          <w:ilvl w:val="0"/>
          <w:numId w:val="0"/>
        </w:numPr>
        <w:ind w:left="720"/>
      </w:pPr>
      <w:r>
        <w:br w:type="page"/>
      </w:r>
      <w:bookmarkStart w:id="9" w:name="_Toc59400613"/>
      <w:r w:rsidR="00D73AD2">
        <w:lastRenderedPageBreak/>
        <w:t xml:space="preserve">ПРИЛОЖЕНИЕ </w:t>
      </w:r>
      <w:r w:rsidR="00E62292">
        <w:t>Б</w:t>
      </w:r>
      <w:bookmarkEnd w:id="9"/>
      <w:r w:rsidR="00D73AD2">
        <w:t xml:space="preserve"> </w:t>
      </w:r>
    </w:p>
    <w:p w14:paraId="17B7ABB9" w14:textId="77777777" w:rsidR="00D73AD2" w:rsidRDefault="00E62292" w:rsidP="00D73AD2">
      <w:pPr>
        <w:pStyle w:val="1"/>
        <w:numPr>
          <w:ilvl w:val="0"/>
          <w:numId w:val="0"/>
        </w:numPr>
        <w:spacing w:after="0"/>
        <w:ind w:left="720"/>
        <w:outlineLvl w:val="9"/>
      </w:pPr>
      <w:r>
        <w:t>Текст программного приложения</w:t>
      </w:r>
      <w:r w:rsidR="00D73AD2">
        <w:t xml:space="preserve"> </w:t>
      </w:r>
    </w:p>
    <w:p w14:paraId="7C43A72E" w14:textId="77777777" w:rsidR="00E62292" w:rsidRDefault="00FE0C8C" w:rsidP="00E62292">
      <w:pPr>
        <w:keepNext/>
        <w:spacing w:after="160" w:line="259" w:lineRule="auto"/>
      </w:pPr>
      <w:r w:rsidRPr="00FE0C8C">
        <w:rPr>
          <w:noProof/>
        </w:rPr>
        <w:drawing>
          <wp:inline distT="0" distB="0" distL="0" distR="0" wp14:anchorId="3C4CDE04" wp14:editId="6BEE24E7">
            <wp:extent cx="6119866" cy="8138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4238" cy="814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7AC8" w14:textId="77777777" w:rsidR="00D73AD2" w:rsidRDefault="00E62292" w:rsidP="00E62292">
      <w:pPr>
        <w:pStyle w:val="a3"/>
      </w:pPr>
      <w:bookmarkStart w:id="10" w:name="_Ref59398744"/>
      <w:r>
        <w:t xml:space="preserve">Рисунок Б. </w:t>
      </w:r>
      <w:fldSimple w:instr=" SEQ Рисунок_Б. \* ARABIC ">
        <w:r w:rsidR="00BE3B50">
          <w:rPr>
            <w:noProof/>
          </w:rPr>
          <w:t>1</w:t>
        </w:r>
      </w:fldSimple>
      <w:bookmarkEnd w:id="10"/>
      <w:r>
        <w:t>- Начало программы, создание нового заказа</w:t>
      </w:r>
    </w:p>
    <w:p w14:paraId="7E803A39" w14:textId="77777777" w:rsidR="00391BA1" w:rsidRDefault="00FE0C8C" w:rsidP="00391BA1">
      <w:pPr>
        <w:pStyle w:val="a3"/>
      </w:pPr>
      <w:r w:rsidRPr="00FE0C8C">
        <w:rPr>
          <w:noProof/>
        </w:rPr>
        <w:lastRenderedPageBreak/>
        <w:drawing>
          <wp:inline distT="0" distB="0" distL="0" distR="0" wp14:anchorId="2A0AAFE0" wp14:editId="7709E4E3">
            <wp:extent cx="5527535" cy="85449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1966" cy="85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884F" w14:textId="77777777" w:rsidR="00391BA1" w:rsidRDefault="00391BA1" w:rsidP="00BE3B50">
      <w:pPr>
        <w:pStyle w:val="a3"/>
        <w:suppressAutoHyphens/>
      </w:pPr>
      <w:bookmarkStart w:id="11" w:name="_Ref59398844"/>
      <w:r>
        <w:t xml:space="preserve">Рисунок Б. </w:t>
      </w:r>
      <w:fldSimple w:instr=" SEQ Рисунок_Б. \* ARABIC ">
        <w:r w:rsidR="00BE3B50">
          <w:rPr>
            <w:noProof/>
          </w:rPr>
          <w:t>2</w:t>
        </w:r>
      </w:fldSimple>
      <w:bookmarkEnd w:id="11"/>
      <w:r>
        <w:t xml:space="preserve">- </w:t>
      </w:r>
      <w:r w:rsidR="00BE3B50">
        <w:t>Изменение требований клиента, Ввод данных о возможных вариантах</w:t>
      </w:r>
    </w:p>
    <w:p w14:paraId="64E7EBE1" w14:textId="77777777" w:rsidR="00391BA1" w:rsidRDefault="00FE0C8C" w:rsidP="00BE3B50">
      <w:pPr>
        <w:pStyle w:val="a3"/>
      </w:pPr>
      <w:r w:rsidRPr="00FE0C8C">
        <w:rPr>
          <w:noProof/>
        </w:rPr>
        <w:lastRenderedPageBreak/>
        <w:drawing>
          <wp:inline distT="0" distB="0" distL="0" distR="0" wp14:anchorId="519EC15D" wp14:editId="526CF203">
            <wp:extent cx="5510950" cy="8891752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7145" cy="89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04E2" w14:textId="77777777" w:rsidR="00391BA1" w:rsidRDefault="00391BA1" w:rsidP="00391BA1">
      <w:pPr>
        <w:pStyle w:val="a3"/>
      </w:pPr>
      <w:bookmarkStart w:id="12" w:name="_Ref59398849"/>
      <w:r>
        <w:t xml:space="preserve">Рисунок Б. </w:t>
      </w:r>
      <w:fldSimple w:instr=" SEQ Рисунок_Б. \* ARABIC ">
        <w:r w:rsidR="00BE3B50">
          <w:rPr>
            <w:noProof/>
          </w:rPr>
          <w:t>3</w:t>
        </w:r>
      </w:fldSimple>
      <w:bookmarkEnd w:id="12"/>
      <w:r w:rsidR="00BE3B50">
        <w:t>- Ввод данных о возможных вариантах</w:t>
      </w:r>
      <w:r>
        <w:t>. Часть 2</w:t>
      </w:r>
    </w:p>
    <w:p w14:paraId="2F352C64" w14:textId="77777777" w:rsidR="00391BA1" w:rsidRDefault="00193678" w:rsidP="00BE3B50">
      <w:pPr>
        <w:pStyle w:val="a3"/>
      </w:pPr>
      <w:r w:rsidRPr="00193678">
        <w:rPr>
          <w:noProof/>
        </w:rPr>
        <w:lastRenderedPageBreak/>
        <w:drawing>
          <wp:inline distT="0" distB="0" distL="0" distR="0" wp14:anchorId="388D4624" wp14:editId="1EC89FE2">
            <wp:extent cx="6120130" cy="84061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D73" w14:textId="77777777" w:rsidR="00391BA1" w:rsidRDefault="00391BA1" w:rsidP="00391BA1">
      <w:pPr>
        <w:pStyle w:val="a3"/>
      </w:pPr>
      <w:bookmarkStart w:id="13" w:name="_Ref59398851"/>
      <w:r>
        <w:t xml:space="preserve">Рисунок Б. </w:t>
      </w:r>
      <w:fldSimple w:instr=" SEQ Рисунок_Б. \* ARABIC ">
        <w:r w:rsidR="00BE3B50">
          <w:rPr>
            <w:noProof/>
          </w:rPr>
          <w:t>4</w:t>
        </w:r>
      </w:fldSimple>
      <w:bookmarkEnd w:id="13"/>
      <w:r>
        <w:t xml:space="preserve">- </w:t>
      </w:r>
      <w:r w:rsidR="00BE3B50">
        <w:t xml:space="preserve">Ввод данных о возможных вариантах. </w:t>
      </w:r>
      <w:r>
        <w:t>Часть</w:t>
      </w:r>
      <w:r>
        <w:rPr>
          <w:noProof/>
        </w:rPr>
        <w:t xml:space="preserve"> 3</w:t>
      </w:r>
    </w:p>
    <w:p w14:paraId="3B7A7571" w14:textId="77777777" w:rsidR="00BE3B50" w:rsidRDefault="00193678" w:rsidP="00BE3B50">
      <w:pPr>
        <w:pStyle w:val="a3"/>
      </w:pPr>
      <w:r w:rsidRPr="00193678">
        <w:rPr>
          <w:noProof/>
        </w:rPr>
        <w:lastRenderedPageBreak/>
        <w:drawing>
          <wp:inline distT="0" distB="0" distL="0" distR="0" wp14:anchorId="11AA5B8C" wp14:editId="4F86D769">
            <wp:extent cx="5491132" cy="8860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7964" cy="88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4086" w14:textId="77777777" w:rsidR="00BE3B50" w:rsidRDefault="00BE3B50" w:rsidP="00BE3B50">
      <w:pPr>
        <w:pStyle w:val="a3"/>
      </w:pPr>
      <w:bookmarkStart w:id="14" w:name="_Ref59398853"/>
      <w:r>
        <w:t xml:space="preserve">Рисунок Б. </w:t>
      </w:r>
      <w:fldSimple w:instr=" SEQ Рисунок_Б. \* ARABIC ">
        <w:r>
          <w:rPr>
            <w:noProof/>
          </w:rPr>
          <w:t>5</w:t>
        </w:r>
      </w:fldSimple>
      <w:bookmarkEnd w:id="14"/>
      <w:r>
        <w:t>- Ввод данных о проверке, начало блока показа всех вариантов</w:t>
      </w:r>
    </w:p>
    <w:p w14:paraId="45D031AA" w14:textId="77777777" w:rsidR="00BE3B50" w:rsidRDefault="00193678" w:rsidP="00BE3B50">
      <w:pPr>
        <w:keepNext/>
        <w:spacing w:after="160" w:line="259" w:lineRule="auto"/>
      </w:pPr>
      <w:r w:rsidRPr="00193678">
        <w:rPr>
          <w:noProof/>
        </w:rPr>
        <w:lastRenderedPageBreak/>
        <w:drawing>
          <wp:inline distT="0" distB="0" distL="0" distR="0" wp14:anchorId="0302B0EA" wp14:editId="1949A55A">
            <wp:extent cx="6120130" cy="76117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308E" w14:textId="77777777" w:rsidR="00BE3B50" w:rsidRDefault="00BE3B50" w:rsidP="00BE3B50">
      <w:pPr>
        <w:pStyle w:val="a3"/>
      </w:pPr>
      <w:bookmarkStart w:id="15" w:name="_Ref59398856"/>
      <w:r>
        <w:t xml:space="preserve">Рисунок Б. </w:t>
      </w:r>
      <w:fldSimple w:instr=" SEQ Рисунок_Б. \* ARABIC ">
        <w:r>
          <w:rPr>
            <w:noProof/>
          </w:rPr>
          <w:t>6</w:t>
        </w:r>
      </w:fldSimple>
      <w:bookmarkEnd w:id="15"/>
      <w:r>
        <w:t>-Конц блока показа всех вариантов</w:t>
      </w:r>
    </w:p>
    <w:p w14:paraId="3E69A3B5" w14:textId="77777777" w:rsidR="00BE3B50" w:rsidRDefault="00193678" w:rsidP="00BE3B50">
      <w:pPr>
        <w:keepNext/>
        <w:spacing w:after="160" w:line="259" w:lineRule="auto"/>
      </w:pPr>
      <w:r w:rsidRPr="00193678">
        <w:rPr>
          <w:noProof/>
        </w:rPr>
        <w:lastRenderedPageBreak/>
        <w:drawing>
          <wp:inline distT="0" distB="0" distL="0" distR="0" wp14:anchorId="395924D8" wp14:editId="2BE75753">
            <wp:extent cx="6120130" cy="6648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34B6" w14:textId="77777777" w:rsidR="00BE3B50" w:rsidRDefault="00BE3B50" w:rsidP="00BE3B50">
      <w:pPr>
        <w:pStyle w:val="a3"/>
      </w:pPr>
      <w:bookmarkStart w:id="16" w:name="_Ref59398868"/>
      <w:r>
        <w:t xml:space="preserve">Рисунок Б. </w:t>
      </w:r>
      <w:fldSimple w:instr=" SEQ Рисунок_Б. \* ARABIC ">
        <w:r>
          <w:rPr>
            <w:noProof/>
          </w:rPr>
          <w:t>7</w:t>
        </w:r>
      </w:fldSimple>
      <w:bookmarkEnd w:id="16"/>
      <w:r>
        <w:t>- Просмотр информации о заказе, удаление варианта</w:t>
      </w:r>
    </w:p>
    <w:p w14:paraId="038521C8" w14:textId="77777777" w:rsidR="00BE3B50" w:rsidRDefault="00193678" w:rsidP="00BE3B50">
      <w:pPr>
        <w:keepNext/>
        <w:spacing w:after="160" w:line="259" w:lineRule="auto"/>
      </w:pPr>
      <w:r w:rsidRPr="00193678">
        <w:rPr>
          <w:noProof/>
        </w:rPr>
        <w:lastRenderedPageBreak/>
        <w:drawing>
          <wp:inline distT="0" distB="0" distL="0" distR="0" wp14:anchorId="650DD15C" wp14:editId="5E2597D4">
            <wp:extent cx="6120130" cy="6154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AC48" w14:textId="77777777" w:rsidR="002B4225" w:rsidRDefault="00BE3B50" w:rsidP="00BE3B50">
      <w:pPr>
        <w:pStyle w:val="a3"/>
      </w:pPr>
      <w:bookmarkStart w:id="17" w:name="_Ref59399360"/>
      <w:r>
        <w:t xml:space="preserve">Рисунок Б. </w:t>
      </w:r>
      <w:fldSimple w:instr=" SEQ Рисунок_Б. \* ARABIC ">
        <w:r>
          <w:rPr>
            <w:noProof/>
          </w:rPr>
          <w:t>8</w:t>
        </w:r>
      </w:fldSimple>
      <w:bookmarkEnd w:id="17"/>
      <w:r>
        <w:t>- Просмотр плана работы</w:t>
      </w:r>
    </w:p>
    <w:p w14:paraId="7B770997" w14:textId="77777777" w:rsidR="00E62292" w:rsidRDefault="00E62292">
      <w:pPr>
        <w:spacing w:after="160" w:line="259" w:lineRule="auto"/>
        <w:rPr>
          <w:rFonts w:ascii="Times New Roman" w:hAnsi="Times New Roman"/>
          <w:sz w:val="28"/>
          <w:szCs w:val="22"/>
        </w:rPr>
      </w:pPr>
      <w:r>
        <w:br w:type="page"/>
      </w:r>
    </w:p>
    <w:p w14:paraId="20B7D1FB" w14:textId="77777777" w:rsidR="00E62292" w:rsidRDefault="00E62292" w:rsidP="00E62292">
      <w:pPr>
        <w:pStyle w:val="1"/>
        <w:numPr>
          <w:ilvl w:val="0"/>
          <w:numId w:val="0"/>
        </w:numPr>
        <w:ind w:left="720"/>
      </w:pPr>
      <w:bookmarkStart w:id="18" w:name="_Toc59400614"/>
      <w:r>
        <w:lastRenderedPageBreak/>
        <w:t>ПРИЛОЖЕНИЕ В</w:t>
      </w:r>
      <w:bookmarkEnd w:id="18"/>
      <w:r>
        <w:t xml:space="preserve"> </w:t>
      </w:r>
    </w:p>
    <w:p w14:paraId="46FF41DB" w14:textId="77777777" w:rsidR="00E62292" w:rsidRDefault="00E62292" w:rsidP="00E62292">
      <w:pPr>
        <w:pStyle w:val="1"/>
        <w:numPr>
          <w:ilvl w:val="0"/>
          <w:numId w:val="0"/>
        </w:numPr>
        <w:ind w:left="720"/>
        <w:outlineLvl w:val="9"/>
      </w:pPr>
      <w:r>
        <w:t xml:space="preserve">Тестирование создания новых вариантов </w:t>
      </w:r>
    </w:p>
    <w:p w14:paraId="498E46D3" w14:textId="77777777" w:rsidR="00E62292" w:rsidRPr="00B63147" w:rsidRDefault="00E62292" w:rsidP="00E62292">
      <w:pPr>
        <w:pStyle w:val="a4"/>
        <w:ind w:firstLine="0"/>
        <w:rPr>
          <w:b/>
          <w:bCs/>
          <w:noProof/>
        </w:rPr>
      </w:pPr>
    </w:p>
    <w:p w14:paraId="723FE571" w14:textId="77777777" w:rsidR="00BE3B50" w:rsidRDefault="00E62292" w:rsidP="00BE3B50">
      <w:pPr>
        <w:pStyle w:val="a3"/>
        <w:keepNext/>
      </w:pPr>
      <w:r w:rsidRPr="00CF677B">
        <w:rPr>
          <w:noProof/>
          <w:lang w:val="en-US"/>
        </w:rPr>
        <w:drawing>
          <wp:inline distT="0" distB="0" distL="0" distR="0" wp14:anchorId="633E7EF3" wp14:editId="6F990F6F">
            <wp:extent cx="5306165" cy="3705742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0342" w14:textId="77777777" w:rsidR="00BE3B50" w:rsidRDefault="00BE3B50" w:rsidP="00BE3B50">
      <w:pPr>
        <w:pStyle w:val="a3"/>
      </w:pPr>
      <w:bookmarkStart w:id="19" w:name="_Ref59400221"/>
      <w:r>
        <w:t xml:space="preserve">Рисунок В. </w:t>
      </w:r>
      <w:fldSimple w:instr=" SEQ Рисунок_В. \* ARABIC ">
        <w:r w:rsidR="00B97249">
          <w:rPr>
            <w:noProof/>
          </w:rPr>
          <w:t>1</w:t>
        </w:r>
      </w:fldSimple>
      <w:bookmarkEnd w:id="19"/>
      <w:r w:rsidRPr="0015575A">
        <w:t xml:space="preserve">- Изменение характеристик варианта. Часть </w:t>
      </w:r>
      <w:r>
        <w:t>1</w:t>
      </w:r>
    </w:p>
    <w:p w14:paraId="1D53C156" w14:textId="77777777" w:rsidR="00BE3B50" w:rsidRDefault="00E62292" w:rsidP="00BE3B50">
      <w:pPr>
        <w:pStyle w:val="a3"/>
        <w:keepNext/>
      </w:pPr>
      <w:r w:rsidRPr="00CF677B">
        <w:rPr>
          <w:noProof/>
          <w:lang w:val="en-US"/>
        </w:rPr>
        <w:drawing>
          <wp:inline distT="0" distB="0" distL="0" distR="0" wp14:anchorId="5DF20963" wp14:editId="295F02BE">
            <wp:extent cx="5220429" cy="324847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C939" w14:textId="77777777" w:rsidR="00E62292" w:rsidRPr="00BA1397" w:rsidRDefault="00BE3B50" w:rsidP="00BE3B50">
      <w:pPr>
        <w:pStyle w:val="a3"/>
      </w:pPr>
      <w:bookmarkStart w:id="20" w:name="_Ref59400225"/>
      <w:r>
        <w:t xml:space="preserve">Рисунок В. </w:t>
      </w:r>
      <w:fldSimple w:instr=" SEQ Рисунок_В. \* ARABIC ">
        <w:r w:rsidR="00B97249">
          <w:rPr>
            <w:noProof/>
          </w:rPr>
          <w:t>2</w:t>
        </w:r>
      </w:fldSimple>
      <w:bookmarkEnd w:id="20"/>
      <w:r w:rsidRPr="00367F3D">
        <w:t>- Изменение характеристик варианта. Часть 2</w:t>
      </w:r>
    </w:p>
    <w:p w14:paraId="1E306667" w14:textId="77777777" w:rsidR="00B97249" w:rsidRDefault="00E62292" w:rsidP="00B97249">
      <w:pPr>
        <w:pStyle w:val="a3"/>
        <w:keepNext/>
      </w:pPr>
      <w:r w:rsidRPr="003031CE">
        <w:rPr>
          <w:noProof/>
        </w:rPr>
        <w:lastRenderedPageBreak/>
        <w:drawing>
          <wp:inline distT="0" distB="0" distL="0" distR="0" wp14:anchorId="3CF8FC74" wp14:editId="36F9C848">
            <wp:extent cx="4613197" cy="890495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5880" cy="89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6F7" w14:textId="77777777" w:rsidR="00B97249" w:rsidRDefault="00B97249" w:rsidP="00B97249">
      <w:pPr>
        <w:pStyle w:val="a3"/>
      </w:pPr>
      <w:bookmarkStart w:id="21" w:name="_Ref59399963"/>
      <w:r>
        <w:t xml:space="preserve">Рисунок В. </w:t>
      </w:r>
      <w:fldSimple w:instr=" SEQ Рисунок_В. \* ARABIC ">
        <w:r>
          <w:rPr>
            <w:noProof/>
          </w:rPr>
          <w:t>3</w:t>
        </w:r>
      </w:fldSimple>
      <w:bookmarkEnd w:id="21"/>
      <w:r w:rsidRPr="00C84759">
        <w:t>- Ввод характеристик 2 варианта</w:t>
      </w:r>
    </w:p>
    <w:p w14:paraId="2BAA6864" w14:textId="77777777" w:rsidR="00B97249" w:rsidRDefault="00E62292" w:rsidP="00B97249">
      <w:pPr>
        <w:pStyle w:val="a3"/>
        <w:keepNext/>
      </w:pPr>
      <w:r w:rsidRPr="003031CE">
        <w:rPr>
          <w:noProof/>
        </w:rPr>
        <w:lastRenderedPageBreak/>
        <w:drawing>
          <wp:inline distT="0" distB="0" distL="0" distR="0" wp14:anchorId="27853957" wp14:editId="3CF58783">
            <wp:extent cx="4646907" cy="886022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559" cy="88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82D2" w14:textId="77777777" w:rsidR="002C0C41" w:rsidRPr="002C0C41" w:rsidRDefault="00B97249" w:rsidP="00B97249">
      <w:pPr>
        <w:pStyle w:val="a3"/>
      </w:pPr>
      <w:bookmarkStart w:id="22" w:name="_Ref59399967"/>
      <w:r>
        <w:t xml:space="preserve">Рисунок В. </w:t>
      </w:r>
      <w:fldSimple w:instr=" SEQ Рисунок_В. \* ARABIC ">
        <w:r>
          <w:rPr>
            <w:noProof/>
          </w:rPr>
          <w:t>4</w:t>
        </w:r>
      </w:fldSimple>
      <w:bookmarkEnd w:id="22"/>
      <w:r w:rsidRPr="003669DA">
        <w:t xml:space="preserve">- Ввод характеристик </w:t>
      </w:r>
      <w:r>
        <w:t>3</w:t>
      </w:r>
      <w:r w:rsidRPr="003669DA">
        <w:t xml:space="preserve"> варианта</w:t>
      </w:r>
    </w:p>
    <w:sectPr w:rsidR="002C0C41" w:rsidRPr="002C0C41" w:rsidSect="00C07FB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6A263" w14:textId="77777777" w:rsidR="00507721" w:rsidRDefault="00507721" w:rsidP="00692605">
      <w:r>
        <w:separator/>
      </w:r>
    </w:p>
  </w:endnote>
  <w:endnote w:type="continuationSeparator" w:id="0">
    <w:p w14:paraId="667728C6" w14:textId="77777777" w:rsidR="00507721" w:rsidRDefault="00507721" w:rsidP="0069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8BDB1" w14:textId="77777777" w:rsidR="00507721" w:rsidRDefault="00507721" w:rsidP="00692605">
      <w:r>
        <w:separator/>
      </w:r>
    </w:p>
  </w:footnote>
  <w:footnote w:type="continuationSeparator" w:id="0">
    <w:p w14:paraId="72F05DD2" w14:textId="77777777" w:rsidR="00507721" w:rsidRDefault="00507721" w:rsidP="00692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1129"/>
    <w:multiLevelType w:val="hybridMultilevel"/>
    <w:tmpl w:val="E9B46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D66B4"/>
    <w:multiLevelType w:val="hybridMultilevel"/>
    <w:tmpl w:val="8954BEEC"/>
    <w:lvl w:ilvl="0" w:tplc="6F3248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081D21"/>
    <w:multiLevelType w:val="multilevel"/>
    <w:tmpl w:val="75884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F7D3F"/>
    <w:multiLevelType w:val="hybridMultilevel"/>
    <w:tmpl w:val="5224934E"/>
    <w:lvl w:ilvl="0" w:tplc="6F3248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15F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C55279"/>
    <w:multiLevelType w:val="hybridMultilevel"/>
    <w:tmpl w:val="862CD10A"/>
    <w:lvl w:ilvl="0" w:tplc="6F3248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9E1EFA"/>
    <w:multiLevelType w:val="hybridMultilevel"/>
    <w:tmpl w:val="C2E21172"/>
    <w:lvl w:ilvl="0" w:tplc="6F3248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A1B0820"/>
    <w:multiLevelType w:val="hybridMultilevel"/>
    <w:tmpl w:val="DFD81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9407E"/>
    <w:multiLevelType w:val="hybridMultilevel"/>
    <w:tmpl w:val="B4DCC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BD08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A65889"/>
    <w:multiLevelType w:val="hybridMultilevel"/>
    <w:tmpl w:val="63669EF4"/>
    <w:lvl w:ilvl="0" w:tplc="1FE625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1965808"/>
    <w:multiLevelType w:val="hybridMultilevel"/>
    <w:tmpl w:val="7F485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366A2E"/>
    <w:multiLevelType w:val="hybridMultilevel"/>
    <w:tmpl w:val="8D2EC400"/>
    <w:lvl w:ilvl="0" w:tplc="6F3248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033234"/>
    <w:multiLevelType w:val="hybridMultilevel"/>
    <w:tmpl w:val="D9949116"/>
    <w:lvl w:ilvl="0" w:tplc="6F3248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5229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E2D0B30"/>
    <w:multiLevelType w:val="hybridMultilevel"/>
    <w:tmpl w:val="EFDC863A"/>
    <w:lvl w:ilvl="0" w:tplc="E5A46A7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066014">
    <w:abstractNumId w:val="3"/>
  </w:num>
  <w:num w:numId="2" w16cid:durableId="1072317975">
    <w:abstractNumId w:val="11"/>
  </w:num>
  <w:num w:numId="3" w16cid:durableId="875042639">
    <w:abstractNumId w:val="10"/>
  </w:num>
  <w:num w:numId="4" w16cid:durableId="2006468923">
    <w:abstractNumId w:val="5"/>
  </w:num>
  <w:num w:numId="5" w16cid:durableId="243806953">
    <w:abstractNumId w:val="2"/>
  </w:num>
  <w:num w:numId="6" w16cid:durableId="858935326">
    <w:abstractNumId w:val="1"/>
  </w:num>
  <w:num w:numId="7" w16cid:durableId="524948409">
    <w:abstractNumId w:val="6"/>
  </w:num>
  <w:num w:numId="8" w16cid:durableId="629702357">
    <w:abstractNumId w:val="12"/>
  </w:num>
  <w:num w:numId="9" w16cid:durableId="1551264473">
    <w:abstractNumId w:val="9"/>
  </w:num>
  <w:num w:numId="10" w16cid:durableId="477770691">
    <w:abstractNumId w:val="4"/>
  </w:num>
  <w:num w:numId="11" w16cid:durableId="1050569841">
    <w:abstractNumId w:val="14"/>
  </w:num>
  <w:num w:numId="12" w16cid:durableId="1705327110">
    <w:abstractNumId w:val="7"/>
  </w:num>
  <w:num w:numId="13" w16cid:durableId="422801696">
    <w:abstractNumId w:val="15"/>
  </w:num>
  <w:num w:numId="14" w16cid:durableId="1765958904">
    <w:abstractNumId w:val="8"/>
  </w:num>
  <w:num w:numId="15" w16cid:durableId="1599480343">
    <w:abstractNumId w:val="0"/>
  </w:num>
  <w:num w:numId="16" w16cid:durableId="1484393157">
    <w:abstractNumId w:val="13"/>
  </w:num>
  <w:num w:numId="17" w16cid:durableId="196241560">
    <w:abstractNumId w:val="15"/>
  </w:num>
  <w:num w:numId="18" w16cid:durableId="7368256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25C"/>
    <w:rsid w:val="0001528A"/>
    <w:rsid w:val="0002016D"/>
    <w:rsid w:val="000239B3"/>
    <w:rsid w:val="00024844"/>
    <w:rsid w:val="00035F91"/>
    <w:rsid w:val="0004725C"/>
    <w:rsid w:val="000643FC"/>
    <w:rsid w:val="00070C59"/>
    <w:rsid w:val="000731DD"/>
    <w:rsid w:val="00084354"/>
    <w:rsid w:val="0009262C"/>
    <w:rsid w:val="000940F7"/>
    <w:rsid w:val="00097A35"/>
    <w:rsid w:val="000A22A6"/>
    <w:rsid w:val="000A5033"/>
    <w:rsid w:val="000C0CA6"/>
    <w:rsid w:val="000C3254"/>
    <w:rsid w:val="000D1796"/>
    <w:rsid w:val="000D2F87"/>
    <w:rsid w:val="000E0BD8"/>
    <w:rsid w:val="000E1153"/>
    <w:rsid w:val="000F3674"/>
    <w:rsid w:val="00104793"/>
    <w:rsid w:val="00113D48"/>
    <w:rsid w:val="001164C9"/>
    <w:rsid w:val="00124B2B"/>
    <w:rsid w:val="00130BA6"/>
    <w:rsid w:val="001424A2"/>
    <w:rsid w:val="00142C26"/>
    <w:rsid w:val="0014313E"/>
    <w:rsid w:val="00147789"/>
    <w:rsid w:val="00160C7D"/>
    <w:rsid w:val="00160D37"/>
    <w:rsid w:val="00167585"/>
    <w:rsid w:val="00174C24"/>
    <w:rsid w:val="00180080"/>
    <w:rsid w:val="00186670"/>
    <w:rsid w:val="00193678"/>
    <w:rsid w:val="00197437"/>
    <w:rsid w:val="001A00C1"/>
    <w:rsid w:val="001A2F38"/>
    <w:rsid w:val="001A428A"/>
    <w:rsid w:val="001C6560"/>
    <w:rsid w:val="001D79CA"/>
    <w:rsid w:val="001E19B1"/>
    <w:rsid w:val="001F303E"/>
    <w:rsid w:val="001F48B0"/>
    <w:rsid w:val="001F4CCF"/>
    <w:rsid w:val="00200D4F"/>
    <w:rsid w:val="00203F7E"/>
    <w:rsid w:val="00206A87"/>
    <w:rsid w:val="0022130D"/>
    <w:rsid w:val="002261F4"/>
    <w:rsid w:val="00231351"/>
    <w:rsid w:val="00252E93"/>
    <w:rsid w:val="002708CB"/>
    <w:rsid w:val="00271BA6"/>
    <w:rsid w:val="002739F3"/>
    <w:rsid w:val="00290F50"/>
    <w:rsid w:val="002969DC"/>
    <w:rsid w:val="002B17CB"/>
    <w:rsid w:val="002B4225"/>
    <w:rsid w:val="002C03F0"/>
    <w:rsid w:val="002C0C41"/>
    <w:rsid w:val="002C36E8"/>
    <w:rsid w:val="002C3DEC"/>
    <w:rsid w:val="002D529D"/>
    <w:rsid w:val="002E3F19"/>
    <w:rsid w:val="003031CE"/>
    <w:rsid w:val="003047D3"/>
    <w:rsid w:val="0031304D"/>
    <w:rsid w:val="0032575A"/>
    <w:rsid w:val="00326191"/>
    <w:rsid w:val="00326D9E"/>
    <w:rsid w:val="00327A78"/>
    <w:rsid w:val="00335F71"/>
    <w:rsid w:val="00343D36"/>
    <w:rsid w:val="00346172"/>
    <w:rsid w:val="00355523"/>
    <w:rsid w:val="00356D92"/>
    <w:rsid w:val="00360B05"/>
    <w:rsid w:val="00360B6D"/>
    <w:rsid w:val="003819EB"/>
    <w:rsid w:val="00391BA1"/>
    <w:rsid w:val="003A12A4"/>
    <w:rsid w:val="003B0506"/>
    <w:rsid w:val="003B478E"/>
    <w:rsid w:val="003B61A9"/>
    <w:rsid w:val="003D316F"/>
    <w:rsid w:val="003D6368"/>
    <w:rsid w:val="003D7883"/>
    <w:rsid w:val="003E36FB"/>
    <w:rsid w:val="003F4AEE"/>
    <w:rsid w:val="003F4B59"/>
    <w:rsid w:val="00431807"/>
    <w:rsid w:val="004337B7"/>
    <w:rsid w:val="00444AE6"/>
    <w:rsid w:val="0044522D"/>
    <w:rsid w:val="00450A56"/>
    <w:rsid w:val="004552AF"/>
    <w:rsid w:val="00472DF7"/>
    <w:rsid w:val="004769A3"/>
    <w:rsid w:val="00492340"/>
    <w:rsid w:val="004A0410"/>
    <w:rsid w:val="004B04B0"/>
    <w:rsid w:val="004F4964"/>
    <w:rsid w:val="00501D13"/>
    <w:rsid w:val="00507721"/>
    <w:rsid w:val="0051729C"/>
    <w:rsid w:val="005237BD"/>
    <w:rsid w:val="00553B09"/>
    <w:rsid w:val="005579F4"/>
    <w:rsid w:val="00563687"/>
    <w:rsid w:val="0058196D"/>
    <w:rsid w:val="00581CDB"/>
    <w:rsid w:val="005876AB"/>
    <w:rsid w:val="005B7E8E"/>
    <w:rsid w:val="005C2CEE"/>
    <w:rsid w:val="005D51FD"/>
    <w:rsid w:val="005D5B3F"/>
    <w:rsid w:val="005E4905"/>
    <w:rsid w:val="005E57FE"/>
    <w:rsid w:val="005F3051"/>
    <w:rsid w:val="005F39C7"/>
    <w:rsid w:val="005F6909"/>
    <w:rsid w:val="005F7E37"/>
    <w:rsid w:val="00600355"/>
    <w:rsid w:val="006010C2"/>
    <w:rsid w:val="00616BB5"/>
    <w:rsid w:val="00616C9E"/>
    <w:rsid w:val="00617083"/>
    <w:rsid w:val="00625871"/>
    <w:rsid w:val="00631234"/>
    <w:rsid w:val="0063672A"/>
    <w:rsid w:val="0065337A"/>
    <w:rsid w:val="00661899"/>
    <w:rsid w:val="00667ACA"/>
    <w:rsid w:val="0067041A"/>
    <w:rsid w:val="00671013"/>
    <w:rsid w:val="00681F6D"/>
    <w:rsid w:val="00692605"/>
    <w:rsid w:val="0069425D"/>
    <w:rsid w:val="006A00DE"/>
    <w:rsid w:val="006F36E8"/>
    <w:rsid w:val="006F750E"/>
    <w:rsid w:val="00702790"/>
    <w:rsid w:val="00702B97"/>
    <w:rsid w:val="00715079"/>
    <w:rsid w:val="00716254"/>
    <w:rsid w:val="00723A15"/>
    <w:rsid w:val="007321D5"/>
    <w:rsid w:val="00741D54"/>
    <w:rsid w:val="007452B4"/>
    <w:rsid w:val="007465AD"/>
    <w:rsid w:val="007466BA"/>
    <w:rsid w:val="00760514"/>
    <w:rsid w:val="007620E9"/>
    <w:rsid w:val="00764F47"/>
    <w:rsid w:val="007663C2"/>
    <w:rsid w:val="0076772E"/>
    <w:rsid w:val="00784E88"/>
    <w:rsid w:val="007923ED"/>
    <w:rsid w:val="007A1C9E"/>
    <w:rsid w:val="007A70DC"/>
    <w:rsid w:val="007B1274"/>
    <w:rsid w:val="007C30C3"/>
    <w:rsid w:val="007C6FC6"/>
    <w:rsid w:val="007D7505"/>
    <w:rsid w:val="007E132B"/>
    <w:rsid w:val="007F2712"/>
    <w:rsid w:val="007F66DB"/>
    <w:rsid w:val="00805613"/>
    <w:rsid w:val="0081310A"/>
    <w:rsid w:val="008332FE"/>
    <w:rsid w:val="0084072F"/>
    <w:rsid w:val="00840A5D"/>
    <w:rsid w:val="00840B99"/>
    <w:rsid w:val="00851A49"/>
    <w:rsid w:val="008625F6"/>
    <w:rsid w:val="00895C0E"/>
    <w:rsid w:val="008A5219"/>
    <w:rsid w:val="008B4A03"/>
    <w:rsid w:val="008B5651"/>
    <w:rsid w:val="008C2140"/>
    <w:rsid w:val="008C34F7"/>
    <w:rsid w:val="008D23C1"/>
    <w:rsid w:val="008D6F41"/>
    <w:rsid w:val="008E09A0"/>
    <w:rsid w:val="008E203D"/>
    <w:rsid w:val="008F4E21"/>
    <w:rsid w:val="00903C90"/>
    <w:rsid w:val="00917ECB"/>
    <w:rsid w:val="009202C8"/>
    <w:rsid w:val="00931532"/>
    <w:rsid w:val="0094360A"/>
    <w:rsid w:val="00960375"/>
    <w:rsid w:val="00973117"/>
    <w:rsid w:val="0097513E"/>
    <w:rsid w:val="0097641B"/>
    <w:rsid w:val="00987367"/>
    <w:rsid w:val="00987751"/>
    <w:rsid w:val="009A620B"/>
    <w:rsid w:val="009C400C"/>
    <w:rsid w:val="009C7F5C"/>
    <w:rsid w:val="009D1B58"/>
    <w:rsid w:val="009F2475"/>
    <w:rsid w:val="00A12357"/>
    <w:rsid w:val="00A14596"/>
    <w:rsid w:val="00A20836"/>
    <w:rsid w:val="00A24047"/>
    <w:rsid w:val="00A243BD"/>
    <w:rsid w:val="00A31B6D"/>
    <w:rsid w:val="00A40126"/>
    <w:rsid w:val="00A43365"/>
    <w:rsid w:val="00A5253C"/>
    <w:rsid w:val="00A55B52"/>
    <w:rsid w:val="00A5675A"/>
    <w:rsid w:val="00A66D5C"/>
    <w:rsid w:val="00A6761C"/>
    <w:rsid w:val="00A7102C"/>
    <w:rsid w:val="00A76D80"/>
    <w:rsid w:val="00A96C50"/>
    <w:rsid w:val="00AA650D"/>
    <w:rsid w:val="00AA71C6"/>
    <w:rsid w:val="00AB048E"/>
    <w:rsid w:val="00AB7699"/>
    <w:rsid w:val="00AC1963"/>
    <w:rsid w:val="00AC1D34"/>
    <w:rsid w:val="00AC6078"/>
    <w:rsid w:val="00AE225E"/>
    <w:rsid w:val="00AF4074"/>
    <w:rsid w:val="00AF520B"/>
    <w:rsid w:val="00AF5691"/>
    <w:rsid w:val="00AF772E"/>
    <w:rsid w:val="00B33076"/>
    <w:rsid w:val="00B63147"/>
    <w:rsid w:val="00B91E9C"/>
    <w:rsid w:val="00B9298A"/>
    <w:rsid w:val="00B97249"/>
    <w:rsid w:val="00BA1397"/>
    <w:rsid w:val="00BC3255"/>
    <w:rsid w:val="00BD2750"/>
    <w:rsid w:val="00BE3B50"/>
    <w:rsid w:val="00BE5E0D"/>
    <w:rsid w:val="00BF3475"/>
    <w:rsid w:val="00C03336"/>
    <w:rsid w:val="00C07864"/>
    <w:rsid w:val="00C07FB0"/>
    <w:rsid w:val="00C112C3"/>
    <w:rsid w:val="00C242DC"/>
    <w:rsid w:val="00C2559A"/>
    <w:rsid w:val="00C36839"/>
    <w:rsid w:val="00C6235D"/>
    <w:rsid w:val="00C635B3"/>
    <w:rsid w:val="00C72DF1"/>
    <w:rsid w:val="00C7718F"/>
    <w:rsid w:val="00C86331"/>
    <w:rsid w:val="00C9432F"/>
    <w:rsid w:val="00CB63BD"/>
    <w:rsid w:val="00CC0A92"/>
    <w:rsid w:val="00CC2283"/>
    <w:rsid w:val="00CC4E27"/>
    <w:rsid w:val="00CE4DDA"/>
    <w:rsid w:val="00CF5ED8"/>
    <w:rsid w:val="00CF677B"/>
    <w:rsid w:val="00D02A40"/>
    <w:rsid w:val="00D12456"/>
    <w:rsid w:val="00D15B1D"/>
    <w:rsid w:val="00D31E69"/>
    <w:rsid w:val="00D343E0"/>
    <w:rsid w:val="00D34725"/>
    <w:rsid w:val="00D3674A"/>
    <w:rsid w:val="00D435B2"/>
    <w:rsid w:val="00D50CE3"/>
    <w:rsid w:val="00D513F5"/>
    <w:rsid w:val="00D62832"/>
    <w:rsid w:val="00D721EC"/>
    <w:rsid w:val="00D73AD2"/>
    <w:rsid w:val="00D767AE"/>
    <w:rsid w:val="00D85E37"/>
    <w:rsid w:val="00D919E2"/>
    <w:rsid w:val="00D94B95"/>
    <w:rsid w:val="00DA00F6"/>
    <w:rsid w:val="00DC3F7F"/>
    <w:rsid w:val="00DD68E1"/>
    <w:rsid w:val="00DE5AA8"/>
    <w:rsid w:val="00DE73B9"/>
    <w:rsid w:val="00DF6AC2"/>
    <w:rsid w:val="00E00487"/>
    <w:rsid w:val="00E10757"/>
    <w:rsid w:val="00E11B98"/>
    <w:rsid w:val="00E2394A"/>
    <w:rsid w:val="00E26450"/>
    <w:rsid w:val="00E37BA3"/>
    <w:rsid w:val="00E4679B"/>
    <w:rsid w:val="00E4738C"/>
    <w:rsid w:val="00E504B1"/>
    <w:rsid w:val="00E62292"/>
    <w:rsid w:val="00E92F9E"/>
    <w:rsid w:val="00E930D3"/>
    <w:rsid w:val="00E95B4D"/>
    <w:rsid w:val="00EA46C9"/>
    <w:rsid w:val="00EB5EDF"/>
    <w:rsid w:val="00EC1F09"/>
    <w:rsid w:val="00EC243B"/>
    <w:rsid w:val="00ED5E20"/>
    <w:rsid w:val="00EE06AC"/>
    <w:rsid w:val="00EE636A"/>
    <w:rsid w:val="00EE6CAF"/>
    <w:rsid w:val="00F047E5"/>
    <w:rsid w:val="00F04A79"/>
    <w:rsid w:val="00F16A28"/>
    <w:rsid w:val="00F465E7"/>
    <w:rsid w:val="00F5329F"/>
    <w:rsid w:val="00F714F7"/>
    <w:rsid w:val="00FA09CF"/>
    <w:rsid w:val="00FA3DC1"/>
    <w:rsid w:val="00FA5055"/>
    <w:rsid w:val="00FA6BC9"/>
    <w:rsid w:val="00FC1AC5"/>
    <w:rsid w:val="00FD0CA9"/>
    <w:rsid w:val="00FE0C8C"/>
    <w:rsid w:val="00FE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901D1"/>
  <w15:chartTrackingRefBased/>
  <w15:docId w15:val="{B5F3864B-F170-43BA-B292-EB96E0759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25C"/>
    <w:pPr>
      <w:spacing w:after="0" w:line="240" w:lineRule="auto"/>
    </w:pPr>
    <w:rPr>
      <w:sz w:val="24"/>
      <w:szCs w:val="24"/>
    </w:rPr>
  </w:style>
  <w:style w:type="paragraph" w:styleId="10">
    <w:name w:val="heading 1"/>
    <w:basedOn w:val="a"/>
    <w:next w:val="a"/>
    <w:link w:val="11"/>
    <w:uiPriority w:val="9"/>
    <w:semiHidden/>
    <w:qFormat/>
    <w:rsid w:val="00A676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39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81F6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КартинокИПодписей"/>
    <w:basedOn w:val="a"/>
    <w:qFormat/>
    <w:rsid w:val="00391BA1"/>
    <w:pPr>
      <w:spacing w:line="360" w:lineRule="auto"/>
      <w:jc w:val="center"/>
    </w:pPr>
    <w:rPr>
      <w:rFonts w:ascii="Times New Roman" w:hAnsi="Times New Roman"/>
      <w:sz w:val="28"/>
      <w:szCs w:val="22"/>
    </w:rPr>
  </w:style>
  <w:style w:type="paragraph" w:customStyle="1" w:styleId="a4">
    <w:name w:val="ОбычныйТекст"/>
    <w:basedOn w:val="a"/>
    <w:qFormat/>
    <w:rsid w:val="00563687"/>
    <w:pPr>
      <w:spacing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customStyle="1" w:styleId="1">
    <w:name w:val="1Ур.Заголовок"/>
    <w:basedOn w:val="a"/>
    <w:qFormat/>
    <w:rsid w:val="00C112C3"/>
    <w:pPr>
      <w:numPr>
        <w:numId w:val="13"/>
      </w:numPr>
      <w:suppressAutoHyphens/>
      <w:spacing w:after="120" w:line="360" w:lineRule="auto"/>
      <w:jc w:val="center"/>
      <w:outlineLvl w:val="0"/>
    </w:pPr>
    <w:rPr>
      <w:rFonts w:ascii="Times New Roman" w:hAnsi="Times New Roman"/>
      <w:b/>
      <w:sz w:val="28"/>
      <w:szCs w:val="22"/>
    </w:rPr>
  </w:style>
  <w:style w:type="paragraph" w:customStyle="1" w:styleId="21">
    <w:name w:val="2Ур.Заголовок"/>
    <w:basedOn w:val="a"/>
    <w:qFormat/>
    <w:rsid w:val="001F48B0"/>
    <w:pPr>
      <w:spacing w:before="240" w:line="360" w:lineRule="auto"/>
      <w:ind w:firstLine="709"/>
      <w:outlineLvl w:val="1"/>
    </w:pPr>
    <w:rPr>
      <w:rFonts w:ascii="Times New Roman" w:hAnsi="Times New Roman"/>
      <w:b/>
      <w:sz w:val="28"/>
      <w:szCs w:val="22"/>
    </w:rPr>
  </w:style>
  <w:style w:type="paragraph" w:styleId="a5">
    <w:name w:val="Normal (Web)"/>
    <w:basedOn w:val="a"/>
    <w:uiPriority w:val="99"/>
    <w:unhideWhenUsed/>
    <w:rsid w:val="0004725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81F6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Hyperlink"/>
    <w:basedOn w:val="a0"/>
    <w:uiPriority w:val="99"/>
    <w:unhideWhenUsed/>
    <w:rsid w:val="00E2394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239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239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endnote text"/>
    <w:basedOn w:val="a"/>
    <w:link w:val="a9"/>
    <w:uiPriority w:val="99"/>
    <w:semiHidden/>
    <w:unhideWhenUsed/>
    <w:rsid w:val="00692605"/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692605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692605"/>
    <w:rPr>
      <w:vertAlign w:val="superscript"/>
    </w:rPr>
  </w:style>
  <w:style w:type="paragraph" w:styleId="ab">
    <w:name w:val="footnote text"/>
    <w:basedOn w:val="a"/>
    <w:link w:val="ac"/>
    <w:uiPriority w:val="99"/>
    <w:semiHidden/>
    <w:unhideWhenUsed/>
    <w:rsid w:val="00692605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92605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92605"/>
    <w:rPr>
      <w:vertAlign w:val="superscript"/>
    </w:rPr>
  </w:style>
  <w:style w:type="character" w:styleId="ae">
    <w:name w:val="FollowedHyperlink"/>
    <w:basedOn w:val="a0"/>
    <w:uiPriority w:val="99"/>
    <w:semiHidden/>
    <w:unhideWhenUsed/>
    <w:rsid w:val="00A6761C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semiHidden/>
    <w:rsid w:val="00A67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203F7E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Placeholder Text"/>
    <w:basedOn w:val="a0"/>
    <w:uiPriority w:val="99"/>
    <w:semiHidden/>
    <w:rsid w:val="00741D54"/>
    <w:rPr>
      <w:color w:val="808080"/>
    </w:rPr>
  </w:style>
  <w:style w:type="paragraph" w:styleId="af1">
    <w:name w:val="header"/>
    <w:basedOn w:val="a"/>
    <w:link w:val="af2"/>
    <w:uiPriority w:val="99"/>
    <w:unhideWhenUsed/>
    <w:rsid w:val="00B9298A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9298A"/>
    <w:rPr>
      <w:sz w:val="24"/>
      <w:szCs w:val="24"/>
    </w:rPr>
  </w:style>
  <w:style w:type="paragraph" w:styleId="af3">
    <w:name w:val="footer"/>
    <w:basedOn w:val="a"/>
    <w:link w:val="af4"/>
    <w:uiPriority w:val="99"/>
    <w:unhideWhenUsed/>
    <w:rsid w:val="00B9298A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9298A"/>
    <w:rPr>
      <w:sz w:val="24"/>
      <w:szCs w:val="24"/>
    </w:rPr>
  </w:style>
  <w:style w:type="paragraph" w:styleId="af5">
    <w:name w:val="TOC Heading"/>
    <w:basedOn w:val="10"/>
    <w:next w:val="a"/>
    <w:uiPriority w:val="39"/>
    <w:unhideWhenUsed/>
    <w:qFormat/>
    <w:rsid w:val="00A55B5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55B5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55B52"/>
    <w:pPr>
      <w:spacing w:after="100"/>
      <w:ind w:left="240"/>
    </w:pPr>
  </w:style>
  <w:style w:type="table" w:styleId="af6">
    <w:name w:val="Table Grid"/>
    <w:basedOn w:val="a1"/>
    <w:uiPriority w:val="39"/>
    <w:rsid w:val="00C62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1.vsdx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15.vsdx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13.vsdx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0.vsdx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2.vsdx"/><Relationship Id="rId23" Type="http://schemas.openxmlformats.org/officeDocument/2006/relationships/package" Target="embeddings/Microsoft_Visio_Drawing16.vsdx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14.vsdx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9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5;&#1082;&#1072;&#1090;&#1077;&#1088;&#1080;&#1085;&#1072;\Desktop\&#1091;&#1095;&#1077;&#1073;&#1072;\&#1064;&#1072;&#1073;&#1083;&#1086;&#1085;%20&#1050;&#1091;&#1088;&#1089;&#1086;&#1074;&#1086;&#108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85B88-E948-48BC-9B96-EC41F68D4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Курсовой.dotx</Template>
  <TotalTime>6881</TotalTime>
  <Pages>19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Ekaterina Bystrova</cp:lastModifiedBy>
  <cp:revision>48</cp:revision>
  <dcterms:created xsi:type="dcterms:W3CDTF">2020-10-30T08:27:00Z</dcterms:created>
  <dcterms:modified xsi:type="dcterms:W3CDTF">2023-01-30T20:25:00Z</dcterms:modified>
</cp:coreProperties>
</file>